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936" w:rsidR="00A90552" w:rsidP="00A90552" w:rsidRDefault="00000000" w14:paraId="16FC705A" w14:textId="77777777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alias w:val="#Nav: /Purchase_Header/VendNo_Lbl"/>
          <w:tag w:val="#Nav: Standard_Purchase_Order/1322"/>
          <w:id w:val="19843354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VendNo_Lbl[1]" w:storeItemID="{20FCED93-2027-4C94-9EA1-36C647591371}"/>
          <w:text/>
        </w:sdtPr>
        <w:sdtContent>
          <w:proofErr w:type="spellStart"/>
          <w:r w:rsidR="003F0E3A">
            <w:rPr>
              <w:color w:val="808080" w:themeColor="background1" w:themeShade="80"/>
            </w:rPr>
            <w:t>VendNo_Lbl</w:t>
          </w:r>
          <w:proofErr w:type="spellEnd"/>
        </w:sdtContent>
      </w:sdt>
      <w:r w:rsidR="003F0E3A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alias w:val="#Nav: /Purchase_Header/BuyFrmVendNo_PurchHeader"/>
          <w:tag w:val="#Nav: Standard_Purchase_Order/1322"/>
          <w:id w:val="-10486837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mVendNo_PurchHeader[1]" w:storeItemID="{20FCED93-2027-4C94-9EA1-36C647591371}"/>
          <w:text/>
        </w:sdtPr>
        <w:sdtContent>
          <w:proofErr w:type="spellStart"/>
          <w:r w:rsidR="00F02A53">
            <w:rPr>
              <w:color w:val="808080" w:themeColor="background1" w:themeShade="80"/>
            </w:rPr>
            <w:t>BuyFrmVendNo_PurchHeader</w:t>
          </w:r>
          <w:proofErr w:type="spellEnd"/>
        </w:sdtContent>
      </w:sdt>
    </w:p>
    <w:sdt>
      <w:sdtPr>
        <w:alias w:val="#Nav: /Purchase_Header/DocumentTitle_Lbl"/>
        <w:tag w:val="#Nav: Standard_Purchase_Order/1322"/>
        <w:id w:val="-79259530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DocumentTitle_Lbl[1]" w:storeItemID="{20FCED93-2027-4C94-9EA1-36C647591371}"/>
        <w:text/>
      </w:sdtPr>
      <w:sdtContent>
        <w:p w:rsidRPr="00777936" w:rsidR="00A90552" w:rsidP="00A90552" w:rsidRDefault="000C212F" w14:paraId="6D6EF29A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Pr="00777936" w:rsidR="00A90552" w:rsidP="00A90552" w:rsidRDefault="00000000" w14:paraId="545DE9D7" w14:textId="77777777">
      <w:sdt>
        <w:sdtPr>
          <w:alias w:val="#Nav: /Purchase_Header/LetterText/GreetingText"/>
          <w:tag w:val="#Nav: Standard_Purchase_Order/1322"/>
          <w:id w:val="-31064722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GreetingText[1]" w:storeItemID="{20FCED93-2027-4C94-9EA1-36C647591371}"/>
          <w:text/>
        </w:sdtPr>
        <w:sdtContent>
          <w:proofErr w:type="spellStart"/>
          <w:r w:rsidR="001C2820">
            <w:t>GreetingText</w:t>
          </w:r>
          <w:proofErr w:type="spellEnd"/>
        </w:sdtContent>
      </w:sdt>
      <w:r w:rsidR="001C2820">
        <w:t xml:space="preserve"> </w:t>
      </w:r>
      <w:sdt>
        <w:sdtPr>
          <w:alias w:val="#Nav: /Purchase_Header/BuyFromAddr1"/>
          <w:tag w:val="#Nav: Standard_Purchase_Order/1322"/>
          <w:id w:val="-26870806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omAddr1[1]" w:storeItemID="{20FCED93-2027-4C94-9EA1-36C647591371}"/>
          <w:text/>
        </w:sdtPr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COLNewBodyTextLbl"/>
        <w:tag w:val="#Nav: Standard_Purchase_Order/1322"/>
        <w:id w:val="877742886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LNewBodyTextLbl[1]" w:storeItemID="{20FCED93-2027-4C94-9EA1-36C647591371}"/>
        <w:text/>
      </w:sdtPr>
      <w:sdtContent>
        <w:p w:rsidRPr="00777936" w:rsidR="00A90552" w:rsidP="00310F6C" w:rsidRDefault="00430B62" w14:paraId="40A361D5" w14:textId="70931B4E">
          <w:proofErr w:type="spellStart"/>
          <w:r>
            <w:t>COLNewBodyTextLbl</w:t>
          </w:r>
          <w:proofErr w:type="spellEnd"/>
        </w:p>
      </w:sdtContent>
    </w:sdt>
    <w:tbl>
      <w:tblPr>
        <w:tblStyle w:val="TableGrid"/>
        <w:tblW w:w="105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77"/>
        <w:gridCol w:w="1296"/>
        <w:gridCol w:w="2736"/>
        <w:gridCol w:w="1178"/>
        <w:gridCol w:w="1521"/>
        <w:gridCol w:w="2592"/>
      </w:tblGrid>
      <w:tr w:rsidR="003F4A79" w:rsidTr="004026E2" w14:paraId="6E688F52" w14:textId="77777777">
        <w:trPr>
          <w:trHeight w:val="577"/>
        </w:trPr>
        <w:sdt>
          <w:sdtPr>
            <w:alias w:val="#Nav: /Purchase_Header/Purchase_Line/COLlineOrderLbl"/>
            <w:tag w:val="#Nav: Standard_Purchase_Order/1322"/>
            <w:id w:val="123334877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COLlineOrderLbl[1]" w:storeItemID="{20FCED93-2027-4C94-9EA1-36C647591371}"/>
            <w:text/>
          </w:sdtPr>
          <w:sdtContent>
            <w:tc>
              <w:tcPr>
                <w:tcW w:w="1177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RDefault="00D12DFF" w14:paraId="7AC6D5F3" w14:textId="3D7CC10A">
                <w:pPr>
                  <w:pStyle w:val="Heading1"/>
                </w:pPr>
                <w:proofErr w:type="spellStart"/>
                <w:r>
                  <w:t>COLlineOrderLbl</w:t>
                </w:r>
                <w:proofErr w:type="spellEnd"/>
              </w:p>
            </w:tc>
          </w:sdtContent>
        </w:sdt>
        <w:sdt>
          <w:sdtPr>
            <w:alias w:val="#Nav: /Purchase_Header/Purchase_Line/No_PurchLine_Lbl"/>
            <w:tag w:val="#Nav: Standard_Purchase_Order/1322"/>
            <w:id w:val="150339159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20FCED93-2027-4C94-9EA1-36C647591371}"/>
            <w:text/>
          </w:sdtPr>
          <w:sdtContent>
            <w:tc>
              <w:tcPr>
                <w:tcW w:w="1296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RDefault="00965175" w14:paraId="390AB680" w14:textId="132838FA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-15283745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20FCED93-2027-4C94-9EA1-36C647591371}"/>
            <w:text/>
          </w:sdtPr>
          <w:sdtContent>
            <w:tc>
              <w:tcPr>
                <w:tcW w:w="2736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P="0091773F" w:rsidRDefault="00E03CDD" w14:paraId="6B0823A4" w14:textId="73DAC246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COLlineOutQtyLbl"/>
            <w:tag w:val="#Nav: Standard_Purchase_Order/1322"/>
            <w:id w:val="-201814231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COLlineOutQtyLbl[1]" w:storeItemID="{20FCED93-2027-4C94-9EA1-36C647591371}"/>
            <w:text/>
          </w:sdtPr>
          <w:sdtContent>
            <w:tc>
              <w:tcPr>
                <w:tcW w:w="1178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P="0091773F" w:rsidRDefault="00046C78" w14:paraId="324C2DEF" w14:textId="7B1E17EB">
                <w:pPr>
                  <w:pStyle w:val="Heading1"/>
                  <w:jc w:val="right"/>
                </w:pPr>
                <w:proofErr w:type="spellStart"/>
                <w:r>
                  <w:t>COLlineOutQtyLbl</w:t>
                </w:r>
                <w:proofErr w:type="spellEnd"/>
              </w:p>
            </w:tc>
          </w:sdtContent>
        </w:sdt>
        <w:sdt>
          <w:sdtPr>
            <w:alias w:val="#Nav: /Purchase_Header/Purchase_Line/COLlinePromRecDateLbl"/>
            <w:tag w:val="#Nav: Standard_Purchase_Order/1322"/>
            <w:id w:val="-55801673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COLlinePromRecDateLbl[1]" w:storeItemID="{20FCED93-2027-4C94-9EA1-36C647591371}"/>
            <w:text/>
          </w:sdtPr>
          <w:sdtContent>
            <w:tc>
              <w:tcPr>
                <w:tcW w:w="1521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RDefault="00DE39E3" w14:paraId="2F8AFE45" w14:textId="502E4F66">
                <w:pPr>
                  <w:pStyle w:val="Heading1"/>
                  <w:jc w:val="right"/>
                </w:pPr>
                <w:proofErr w:type="spellStart"/>
                <w:r>
                  <w:t>COLlinePromRecDateLbl</w:t>
                </w:r>
                <w:proofErr w:type="spellEnd"/>
              </w:p>
            </w:tc>
          </w:sdtContent>
        </w:sdt>
        <w:sdt>
          <w:sdtPr>
            <w:alias w:val="#Nav: /Purchase_Header/Purchase_Line/COLlineCommentLbl"/>
            <w:tag w:val="#Nav: Standard_Purchase_Order/1322"/>
            <w:id w:val="-98130300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COLlineCommentLbl[1]" w:storeItemID="{20FCED93-2027-4C94-9EA1-36C647591371}"/>
            <w:text/>
          </w:sdtPr>
          <w:sdtContent>
            <w:tc>
              <w:tcPr>
                <w:tcW w:w="2592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vAlign w:val="bottom"/>
                <w:hideMark/>
              </w:tcPr>
              <w:p w:rsidR="002D5A75" w:rsidP="00872475" w:rsidRDefault="00240722" w14:paraId="02496BBF" w14:textId="2E0D7D78">
                <w:pPr>
                  <w:pStyle w:val="Heading1"/>
                </w:pPr>
                <w:proofErr w:type="spellStart"/>
                <w:r>
                  <w:t>COLlineCommentLbl</w:t>
                </w:r>
                <w:proofErr w:type="spellEnd"/>
              </w:p>
            </w:tc>
          </w:sdtContent>
        </w:sdt>
      </w:tr>
      <w:tr w:rsidR="003F4A79" w:rsidTr="004026E2" w14:paraId="237659EE" w14:textId="77777777">
        <w:trPr>
          <w:trHeight w:val="152" w:hRule="exact"/>
        </w:trPr>
        <w:tc>
          <w:tcPr>
            <w:tcW w:w="11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3C4F36EC" w14:textId="77777777">
            <w:pPr>
              <w:pStyle w:val="Heading1"/>
            </w:pPr>
          </w:p>
        </w:tc>
        <w:tc>
          <w:tcPr>
            <w:tcW w:w="12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45FAD892" w14:textId="77777777">
            <w:pPr>
              <w:pStyle w:val="Heading1"/>
            </w:pPr>
          </w:p>
        </w:tc>
        <w:tc>
          <w:tcPr>
            <w:tcW w:w="27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435334E7" w14:textId="77777777">
            <w:pPr>
              <w:pStyle w:val="Heading1"/>
              <w:jc w:val="right"/>
            </w:pP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6A214FEB" w14:textId="77777777">
            <w:pPr>
              <w:pStyle w:val="Heading1"/>
            </w:pPr>
          </w:p>
        </w:tc>
        <w:tc>
          <w:tcPr>
            <w:tcW w:w="15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1B03C796" w14:textId="77777777">
            <w:pPr>
              <w:pStyle w:val="Heading1"/>
              <w:jc w:val="right"/>
            </w:pPr>
          </w:p>
        </w:tc>
        <w:tc>
          <w:tcPr>
            <w:tcW w:w="25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:rsidR="002D5A75" w:rsidRDefault="002D5A75" w14:paraId="7B0C7777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20FCED93-2027-4C94-9EA1-36C647591371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4F105602433B4E29941FA7BF29A0AFE9"/>
              </w:placeholder>
              <w15:repeatingSectionItem/>
            </w:sdtPr>
            <w:sdtContent>
              <w:tr w:rsidR="003F4A79" w:rsidTr="004026E2" w14:paraId="6AD7784E" w14:textId="77777777">
                <w:trPr>
                  <w:trHeight w:val="197"/>
                </w:trPr>
                <w:tc>
                  <w:tcPr>
                    <w:tcW w:w="1177" w:type="dxa"/>
                    <w:hideMark/>
                  </w:tcPr>
                  <w:p w:rsidR="002D5A75" w:rsidRDefault="00000000" w14:paraId="0E64D422" w14:textId="2DD5ABA2">
                    <w:pPr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sz w:val="20"/>
                          <w:szCs w:val="20"/>
                        </w:rPr>
                        <w:alias w:val="#Nav: /Purchase_Header/Purchase_Line/COLlineOrder"/>
                        <w:tag w:val="#Nav: Standard_Purchase_Order/1322"/>
                        <w:id w:val="1540556091"/>
                        <w:placeholder>
                          <w:docPart w:val="DefaultPlaceholder_-1854013440"/>
                        </w:placeholder>
                        <w:dataBinding w:prefixMappings="xmlns:ns0='urn:microsoft-dynamics-nav/reports/Standard_Purchase_Order/1322/'" w:xpath="/ns0:NavWordReportXmlPart[1]/ns0:Purchase_Header[1]/ns0:Purchase_Line[1]/ns0:COLlineOrder[1]" w:storeItemID="{20FCED93-2027-4C94-9EA1-36C647591371}"/>
                        <w:text/>
                      </w:sdtPr>
                      <w:sdtContent>
                        <w:proofErr w:type="spellStart"/>
                        <w:r w:rsidR="00D12DFF">
                          <w:rPr>
                            <w:sz w:val="20"/>
                            <w:szCs w:val="20"/>
                          </w:rPr>
                          <w:t>COLlineOrder</w:t>
                        </w:r>
                        <w:proofErr w:type="spellEnd"/>
                      </w:sdtContent>
                    </w:sdt>
                    <w:r w:rsidR="00D12DFF">
                      <w:rPr>
                        <w:sz w:val="20"/>
                        <w:szCs w:val="20"/>
                      </w:rPr>
                      <w:t xml:space="preserve"> </w:t>
                    </w:r>
                    <w:r w:rsidR="005818A8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297724084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20FCED93-2027-4C94-9EA1-36C647591371}"/>
                    <w:text/>
                  </w:sdtPr>
                  <w:sdtContent>
                    <w:tc>
                      <w:tcPr>
                        <w:tcW w:w="1296" w:type="dxa"/>
                        <w:hideMark/>
                      </w:tcPr>
                      <w:p w:rsidR="002D5A75" w:rsidP="00D74EA2" w:rsidRDefault="00965175" w14:paraId="4D2AD991" w14:textId="4FDD9B5E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165317752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20FCED93-2027-4C94-9EA1-36C647591371}"/>
                    <w:text/>
                  </w:sdtPr>
                  <w:sdtContent>
                    <w:tc>
                      <w:tcPr>
                        <w:tcW w:w="2736" w:type="dxa"/>
                        <w:hideMark/>
                      </w:tcPr>
                      <w:p w:rsidR="002D5A75" w:rsidP="00D74EA2" w:rsidRDefault="002B7610" w14:paraId="7FE978DF" w14:textId="3BA88231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108783416"/>
                    <w:placeholder>
                      <w:docPart w:val="2078FD142F0F4E56828590E32ED30235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20FCED93-2027-4C94-9EA1-36C647591371}"/>
                    <w:text/>
                  </w:sdtPr>
                  <w:sdtContent>
                    <w:tc>
                      <w:tcPr>
                        <w:tcW w:w="1178" w:type="dxa"/>
                        <w:hideMark/>
                      </w:tcPr>
                      <w:p w:rsidR="002D5A75" w:rsidP="00D74EA2" w:rsidRDefault="000D05DD" w14:paraId="3ACF041D" w14:textId="36049E3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COLlinePromRecDate"/>
                    <w:tag w:val="#Nav: Standard_Purchase_Order/1322"/>
                    <w:id w:val="-14998961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COLlinePromRecDate[1]" w:storeItemID="{20FCED93-2027-4C94-9EA1-36C647591371}"/>
                    <w:text/>
                  </w:sdtPr>
                  <w:sdtContent>
                    <w:tc>
                      <w:tcPr>
                        <w:tcW w:w="1521" w:type="dxa"/>
                        <w:hideMark/>
                      </w:tcPr>
                      <w:p w:rsidR="002D5A75" w:rsidP="00D74EA2" w:rsidRDefault="008D7FF5" w14:paraId="32DDA52D" w14:textId="140169D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COLlinePromRecDate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COLlineComment"/>
                    <w:tag w:val="#Nav: Standard_Purchase_Order/1322"/>
                    <w:id w:val="99507512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COLlineComment[1]" w:storeItemID="{20FCED93-2027-4C94-9EA1-36C647591371}"/>
                    <w:text/>
                  </w:sdtPr>
                  <w:sdtContent>
                    <w:tc>
                      <w:tcPr>
                        <w:tcW w:w="2592" w:type="dxa"/>
                        <w:hideMark/>
                      </w:tcPr>
                      <w:p w:rsidR="002D5A75" w:rsidP="00D74EA2" w:rsidRDefault="006F078C" w14:paraId="7C16849D" w14:textId="1E56C9E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COLlineComment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50622D" w:rsidR="00A90552" w:rsidP="00A90552" w:rsidRDefault="00A90552" w14:paraId="56ED0BBC" w14:textId="77777777"/>
    <w:p w:rsidRPr="00777936" w:rsidR="00A90552" w:rsidP="00A90552" w:rsidRDefault="00000000" w14:paraId="5EE7FF97" w14:textId="77777777">
      <w:pPr>
        <w:pStyle w:val="Subtitle"/>
      </w:pPr>
      <w:sdt>
        <w:sdtPr>
          <w:alias w:val="#Nav: /Purchase_Header/LetterText/ClosingText"/>
          <w:tag w:val="#Nav: Standard_Purchase_Order/1322"/>
          <w:id w:val="89262201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ClosingText[1]" w:storeItemID="{20FCED93-2027-4C94-9EA1-36C647591371}"/>
          <w:text/>
        </w:sdtPr>
        <w:sdtContent>
          <w:proofErr w:type="spellStart"/>
          <w:r w:rsidR="001C2820">
            <w:t>ClosingText</w:t>
          </w:r>
          <w:proofErr w:type="spellEnd"/>
        </w:sdtContent>
      </w:sdt>
      <w:r w:rsidRPr="00777936" w:rsidR="00A90552">
        <w:t xml:space="preserve">, </w:t>
      </w:r>
    </w:p>
    <w:sdt>
      <w:sdtPr>
        <w:alias w:val="#Nav: /Purchase_Header/SalesPurchPersonName"/>
        <w:tag w:val="#Nav: Standard_Purchase_Order/1322"/>
        <w:id w:val="-1192836960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SalesPurchPersonName[1]" w:storeItemID="{20FCED93-2027-4C94-9EA1-36C647591371}"/>
        <w:text/>
      </w:sdtPr>
      <w:sdtContent>
        <w:p w:rsidR="00A90552" w:rsidP="00A90552" w:rsidRDefault="00A90552" w14:paraId="05452AF6" w14:textId="77777777">
          <w:proofErr w:type="spellStart"/>
          <w:r>
            <w:t>SalesPurchPersonName</w:t>
          </w:r>
          <w:proofErr w:type="spellEnd"/>
        </w:p>
      </w:sdtContent>
    </w:sdt>
    <w:sdt>
      <w:sdtPr>
        <w:alias w:val="#Nav: /Purchase_Header/CompanyAddress1"/>
        <w:tag w:val="#Nav: Standard_Purchase_Order/1322"/>
        <w:id w:val="-43714537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1[1]" w:storeItemID="{20FCED93-2027-4C94-9EA1-36C647591371}"/>
        <w:text/>
      </w:sdtPr>
      <w:sdtContent>
        <w:p w:rsidRPr="00777936" w:rsidR="00A90552" w:rsidP="00A90552" w:rsidRDefault="001C2820" w14:paraId="498DD072" w14:textId="77777777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mpanyAddress2"/>
        <w:tag w:val="#Nav: Standard_Purchase_Order/1322"/>
        <w:id w:val="104656536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2[1]" w:storeItemID="{20FCED93-2027-4C94-9EA1-36C647591371}"/>
        <w:text/>
      </w:sdtPr>
      <w:sdtContent>
        <w:p w:rsidRPr="00777936" w:rsidR="00A90552" w:rsidP="00A90552" w:rsidRDefault="001C2820" w14:paraId="60827E47" w14:textId="77777777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mpanyAddress3"/>
        <w:tag w:val="#Nav: Standard_Purchase_Order/1322"/>
        <w:id w:val="123558509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3[1]" w:storeItemID="{20FCED93-2027-4C94-9EA1-36C647591371}"/>
        <w:text/>
      </w:sdtPr>
      <w:sdtContent>
        <w:p w:rsidRPr="00777936" w:rsidR="00A90552" w:rsidP="00A90552" w:rsidRDefault="001C2820" w14:paraId="093353F8" w14:textId="77777777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mpanyAddress4"/>
        <w:tag w:val="#Nav: Standard_Purchase_Order/1322"/>
        <w:id w:val="-103118001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4[1]" w:storeItemID="{20FCED93-2027-4C94-9EA1-36C647591371}"/>
        <w:text/>
      </w:sdtPr>
      <w:sdtContent>
        <w:p w:rsidRPr="00777936" w:rsidR="00A90552" w:rsidP="00A90552" w:rsidRDefault="001C2820" w14:paraId="11291355" w14:textId="77777777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mpanyAddress5"/>
        <w:tag w:val="#Nav: Standard_Purchase_Order/1322"/>
        <w:id w:val="-38440903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5[1]" w:storeItemID="{20FCED93-2027-4C94-9EA1-36C647591371}"/>
        <w:text/>
      </w:sdtPr>
      <w:sdtContent>
        <w:p w:rsidRPr="00777936" w:rsidR="00A90552" w:rsidP="00A90552" w:rsidRDefault="001C2820" w14:paraId="6FD76D3B" w14:textId="77777777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mpanyAddress6"/>
        <w:tag w:val="#Nav: Standard_Purchase_Order/1322"/>
        <w:id w:val="-623000722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6[1]" w:storeItemID="{20FCED93-2027-4C94-9EA1-36C647591371}"/>
        <w:text/>
      </w:sdtPr>
      <w:sdtContent>
        <w:p w:rsidRPr="00777936" w:rsidR="00A90552" w:rsidP="00A90552" w:rsidRDefault="001C2820" w14:paraId="368669F8" w14:textId="77777777">
          <w:pPr>
            <w:pStyle w:val="NoSpacing"/>
          </w:pPr>
          <w:r>
            <w:t>CompanyAddress6</w:t>
          </w:r>
        </w:p>
      </w:sdtContent>
    </w:sdt>
    <w:sdt>
      <w:sdtPr>
        <w:alias w:val="#Nav: /Purchase_Header/CompanyLegalOffice"/>
        <w:tag w:val="#Nav: Standard_Purchase_Order/1322"/>
        <w:id w:val="-88224258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LegalOffice[1]" w:storeItemID="{20FCED93-2027-4C94-9EA1-36C647591371}"/>
        <w:text/>
      </w:sdtPr>
      <w:sdtContent>
        <w:p w:rsidRPr="00492354" w:rsidR="00A90552" w:rsidP="00A90552" w:rsidRDefault="001C2820" w14:paraId="5D9C1A8C" w14:textId="7777777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B333C9" w:rsidP="001541E0" w:rsidRDefault="00B333C9" w14:paraId="48B34354" w14:textId="77777777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421E" w:rsidP="00E40C63" w:rsidRDefault="00F0421E" w14:paraId="70DB1850" w14:textId="77777777">
      <w:pPr>
        <w:spacing w:after="0"/>
      </w:pPr>
      <w:r>
        <w:separator/>
      </w:r>
    </w:p>
  </w:endnote>
  <w:endnote w:type="continuationSeparator" w:id="0">
    <w:p w:rsidR="00F0421E" w:rsidP="00E40C63" w:rsidRDefault="00F0421E" w14:paraId="6985D0C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B4A6314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387FF017" w14:textId="77777777">
            <w:tc>
              <w:tcPr>
                <w:tcW w:w="5000" w:type="pct"/>
              </w:tcPr>
              <w:p w:rsidR="00C43401" w:rsidP="0090637C" w:rsidRDefault="00C43401" w14:paraId="1F486CBA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1F2A780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FC7D04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421E" w:rsidP="00E40C63" w:rsidRDefault="00F0421E" w14:paraId="2F1D81EB" w14:textId="77777777">
      <w:pPr>
        <w:spacing w:after="0"/>
      </w:pPr>
      <w:r>
        <w:separator/>
      </w:r>
    </w:p>
  </w:footnote>
  <w:footnote w:type="continuationSeparator" w:id="0">
    <w:p w:rsidR="00F0421E" w:rsidP="00E40C63" w:rsidRDefault="00F0421E" w14:paraId="22E5C5E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D1CE2" w:rsidR="00D6006D" w:rsidP="00D6006D" w:rsidRDefault="00D6006D" w14:paraId="3CF030D6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224A4"/>
    <w:rsid w:val="00032E69"/>
    <w:rsid w:val="000357EB"/>
    <w:rsid w:val="00040B08"/>
    <w:rsid w:val="00046C78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05DD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44763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15448"/>
    <w:rsid w:val="002334A5"/>
    <w:rsid w:val="002342C4"/>
    <w:rsid w:val="00235CA0"/>
    <w:rsid w:val="00240722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167"/>
    <w:rsid w:val="002B6B46"/>
    <w:rsid w:val="002B7249"/>
    <w:rsid w:val="002B7610"/>
    <w:rsid w:val="002C2A8C"/>
    <w:rsid w:val="002D10B3"/>
    <w:rsid w:val="002D5A75"/>
    <w:rsid w:val="002E2A56"/>
    <w:rsid w:val="00310F6C"/>
    <w:rsid w:val="00326905"/>
    <w:rsid w:val="00337723"/>
    <w:rsid w:val="00342216"/>
    <w:rsid w:val="0034230C"/>
    <w:rsid w:val="00355E20"/>
    <w:rsid w:val="00373361"/>
    <w:rsid w:val="00374316"/>
    <w:rsid w:val="0037639D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4A79"/>
    <w:rsid w:val="003F77E2"/>
    <w:rsid w:val="004026E2"/>
    <w:rsid w:val="004105DA"/>
    <w:rsid w:val="00417ABE"/>
    <w:rsid w:val="00430B62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13A"/>
    <w:rsid w:val="004B6FE5"/>
    <w:rsid w:val="004B703C"/>
    <w:rsid w:val="004B787A"/>
    <w:rsid w:val="004C4B0C"/>
    <w:rsid w:val="004C60A5"/>
    <w:rsid w:val="004D1000"/>
    <w:rsid w:val="004D7782"/>
    <w:rsid w:val="004E08D1"/>
    <w:rsid w:val="004E6401"/>
    <w:rsid w:val="004F0691"/>
    <w:rsid w:val="004F2432"/>
    <w:rsid w:val="00512218"/>
    <w:rsid w:val="0051660C"/>
    <w:rsid w:val="00524FE6"/>
    <w:rsid w:val="00536A73"/>
    <w:rsid w:val="00543913"/>
    <w:rsid w:val="00551E99"/>
    <w:rsid w:val="00552846"/>
    <w:rsid w:val="00563DCD"/>
    <w:rsid w:val="005731CF"/>
    <w:rsid w:val="005807DB"/>
    <w:rsid w:val="005818A8"/>
    <w:rsid w:val="00583967"/>
    <w:rsid w:val="005859B8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078C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1A17"/>
    <w:rsid w:val="00765190"/>
    <w:rsid w:val="00766078"/>
    <w:rsid w:val="007773B8"/>
    <w:rsid w:val="00777ADC"/>
    <w:rsid w:val="00785D0D"/>
    <w:rsid w:val="00790440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72475"/>
    <w:rsid w:val="008874E0"/>
    <w:rsid w:val="008A3400"/>
    <w:rsid w:val="008A54A2"/>
    <w:rsid w:val="008B0008"/>
    <w:rsid w:val="008C3901"/>
    <w:rsid w:val="008D2D2F"/>
    <w:rsid w:val="008D7475"/>
    <w:rsid w:val="008D7FF5"/>
    <w:rsid w:val="008E1DFF"/>
    <w:rsid w:val="008E6A01"/>
    <w:rsid w:val="008E766D"/>
    <w:rsid w:val="008F0A38"/>
    <w:rsid w:val="008F4193"/>
    <w:rsid w:val="00900E75"/>
    <w:rsid w:val="0090637C"/>
    <w:rsid w:val="009072D1"/>
    <w:rsid w:val="0091773F"/>
    <w:rsid w:val="0092542A"/>
    <w:rsid w:val="00933DB5"/>
    <w:rsid w:val="009364A4"/>
    <w:rsid w:val="00940735"/>
    <w:rsid w:val="00943A17"/>
    <w:rsid w:val="009453BC"/>
    <w:rsid w:val="00954C6C"/>
    <w:rsid w:val="00965175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094C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060B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12DFF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65F3F"/>
    <w:rsid w:val="00D72A07"/>
    <w:rsid w:val="00D72E02"/>
    <w:rsid w:val="00D74EA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ABD"/>
    <w:rsid w:val="00DC0CA1"/>
    <w:rsid w:val="00DC4CE3"/>
    <w:rsid w:val="00DE39E3"/>
    <w:rsid w:val="00DF03BE"/>
    <w:rsid w:val="00DF30F1"/>
    <w:rsid w:val="00E034DC"/>
    <w:rsid w:val="00E03CDD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757F1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421E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C75FF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D51C0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105602433B4E29941FA7BF29A0A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237C1-F6B9-47D0-BE8F-92D93502F20A}"/>
      </w:docPartPr>
      <w:docPartBody>
        <w:p w:rsidR="00FE31B4" w:rsidRDefault="009C4D99" w:rsidP="009C4D99">
          <w:pPr>
            <w:pStyle w:val="4F105602433B4E29941FA7BF29A0AFE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078FD142F0F4E56828590E32ED30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C76BE-CF5B-481B-BC42-F289D0A4E22F}"/>
      </w:docPartPr>
      <w:docPartBody>
        <w:p w:rsidR="00FE31B4" w:rsidRDefault="009C4D99" w:rsidP="009C4D99">
          <w:pPr>
            <w:pStyle w:val="2078FD142F0F4E56828590E32ED30235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29EA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C6C96"/>
    <w:rsid w:val="005D0B3E"/>
    <w:rsid w:val="005F14B1"/>
    <w:rsid w:val="006427AC"/>
    <w:rsid w:val="00672748"/>
    <w:rsid w:val="00676164"/>
    <w:rsid w:val="006802F3"/>
    <w:rsid w:val="006C7475"/>
    <w:rsid w:val="007306EB"/>
    <w:rsid w:val="0077120F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9C4D99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D6387"/>
    <w:rsid w:val="00DF03BE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E31B4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4D99"/>
  </w:style>
  <w:style w:type="paragraph" w:customStyle="1" w:styleId="4F105602433B4E29941FA7BF29A0AFE9">
    <w:name w:val="4F105602433B4E29941FA7BF29A0AFE9"/>
    <w:rsid w:val="009C4D99"/>
    <w:rPr>
      <w:kern w:val="2"/>
      <w:lang w:val="en-DK" w:eastAsia="en-DK"/>
      <w14:ligatures w14:val="standardContextual"/>
    </w:rPr>
  </w:style>
  <w:style w:type="paragraph" w:customStyle="1" w:styleId="2078FD142F0F4E56828590E32ED30235">
    <w:name w:val="2078FD142F0F4E56828590E32ED30235"/>
    <w:rsid w:val="009C4D99"/>
    <w:rPr>
      <w:kern w:val="2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CED93-2027-4C94-9EA1-36C647591371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9588A9C3-C565-463B-8738-00D37DD82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31</Words>
  <Characters>487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2025-02-27T07:41:00Z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1f40ec675d5f634735d190e21798286842e04b55c66a31e92adaae85f1bd797c</vt:lpwstr>
  </property>
</Properties>
</file>